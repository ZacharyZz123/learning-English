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210" w:afterAutospacing="0" w:line="21" w:lineRule="atLeast"/>
        <w:ind w:left="0" w:right="0" w:firstLine="0"/>
        <w:jc w:val="center"/>
        <w:rPr>
          <w:rFonts w:ascii="微软雅黑" w:hAnsi="微软雅黑" w:eastAsia="微软雅黑" w:cs="微软雅黑"/>
          <w:b/>
          <w:i w:val="0"/>
          <w:caps w:val="0"/>
          <w:color w:val="000000" w:themeColor="text1"/>
          <w:spacing w:val="8"/>
          <w:sz w:val="33"/>
          <w:szCs w:val="33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8"/>
          <w:sz w:val="33"/>
          <w:szCs w:val="33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初中英语写作高级表达300句</w:t>
      </w:r>
    </w:p>
    <w:bookmarkEnd w:id="0"/>
    <w:p>
      <w:pPr>
        <w:shd w:val="clear"/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一、个人情况</w:t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1. 毕竟，这个孩子太小还不能上学。After all, the kid is too young to go to school.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2. 我来自中国。I come from China.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3. 我的梦想会实现的。My dream will come true.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4. 她过去靠卖书为生。She used to earn her living on selling books.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5. 我家离学校不远。My home isn’t far from the school.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6. 我喜欢去钓鱼。I enjoy going fishing.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7. 我长大后想成为一名老师。I would like to be a teacher when I grow up.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8. 我每天都过得很愉快。I have a good time 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9. 我乐于和平地生活。I enjoy living in peace.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10. 我喜欢浏览英语报纸。I like looking through English newspapers.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11. 我乐于和别人交朋友。I enjoy making friends with others.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12. 我一点都不喜欢抽烟。I don’t like smoking at all.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13. 从今以后，我不但要更加努力学习还要尽力取得更好的成绩。From now on, I not only study harder but also try my best to get better grades.</w:t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14. 我偶尔喜欢去购物。I like to go shopping now and then.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15. 我们一做完饭就应该把火灭掉。We should put out the fire as soon as we finish cooking.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16. 我不喜欢炫耀自己。I don’t like to show off myself.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17. 我以前在电脑游戏上花费了很多时间以至于我在学习上失去了兴趣。I used to spend so much time on computer games that I lost interest in study.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二、家庭、朋友与周围的人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18. 我过去常常拜访我的朋友。I used to call on my friends.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19. 明天我一到美国就给你打电话。I will call you up as soon as I arrive in America tomorrow.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20. 我很高兴照顾我喜欢的人。I am glad to care for the people who I care for.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21. 在我回家的路上，我碰见了我的老朋友。I came across my old friend on my way home.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22. 每天直到我回来，我父母才睡觉。My parents don’t go to bed until I come back 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23. 我恭喜你取得很大进步。I congratulate you on your great progress.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24. 我们应该互相学习。We should learn from each other.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25. 听说你现在过得很愉快，我很高兴。I am glad to hear that you enjoy yourself now.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26. 我害怕与他相处不好。I am afraid to get on badly with him.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27. 我和我的朋友们玩得很高兴。I have fun with my friends.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28. 我很高兴收到你的来信。I am glad to hear from you.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29. 我经常看见他匆匆忙忙的去上学。I often see him go to school in a hurry.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30. 我很高兴我们相互有共同之处。I am glad that we have something in common with each other.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31. 我很高兴你能信守诺言。I am glad that you can keep your word.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32. 我刚才撞上了我的老朋友。I knocked into my old friend just now.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33. 我的父母总是叫我别嘲笑别人。My parents always tell me not to laugh at others.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34. 她总是一见到我就做鬼脸。She always makes a face as soon as she sees 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35. 他既不喜欢游泳也不喜欢跑步。He likes neither swimming nor running.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36. 我过去常挨着他坐。I used to sit next to him.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37. 他学习不如我努力。He doesn’t study so/as hard as I.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38. 当然，我们应该与别人和睦相处。Of course, we should get on well with others.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39. 我奶奶以前反反复复给我讲过这个故事。My grandmother used to tell me the story over and over again.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三、环境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40. 就我所知，北京因它悠久的历史和丰富的文化而闻名于世。As far as I know, Beijing is famous for its long history and rich culture.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41. 我们应该阻止人们砍伐树木。We should stop people from cutting down trees.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42. 我们应该尽力阻止动物灭绝。We should do our best to stop animals from dying 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43. 每天做扫除很必要。It’s necessary to do some cleaning 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44. 这儿有许多可做的，例如，你可以帮助打扫干净城市公园。There is much to do here, for example, you can help clean up the city parks.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45. 总之，保护环境对我们来说很重要。In a word, it’s very important for us to protect the environment.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46. 为什么不尽早拯救在危险中的动物呢？Why not save the animal in danger as early as possible?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47. 我认为回收废纸取代扔掉它更好。I think it’s better to recycle waste paper instead of throwing it away.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48. 我认为我们的城市缺少水。I think that our city is in need of water.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49. 我想要大家都加入到环境项目中来。I would like everyone to join in the environment project.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50. 勿踩草坪对环境来说是有好处的。It’s good for the environment to keep off the grass.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51. 我们应该不断关注我们的环境。We should keep on taking care of our environment.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四、日常生活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52. 我父亲每天都给我一点钱。My father gives me a bit of money 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53. 我妈妈昨天给我买了几本书。My mother bought a few books for me yesterday.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54. 请你递给我一点儿水好吗？Could you please pass me a little water?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55. 他上周借给我许多书。He lent a number of books to me last week.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56. 他去年送了我一双鞋。She sent me a pair of shoes last year.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57. 今天上午我们老师告诉过我们一则好消息。Our teacher told us a piece of good news this morning.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58. 我奶奶反反复复给我讲过这个故事。My grandma tells the story to me again and again.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59. 在海里有各种各样的鱼。There are all kinds of fishes in the sea.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60. 天晴后，请你打扫一下你的院子好吗?Will you please clean up your yard after the sky is clearing up?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61. 老师一进来我们就停止说话了.We stopped talking as soon as the teacher came in.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62. 赶快！，咱们去购物。 Come on! Let’s go shopping.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63. 为什么不切断煤气呢？Why not cut off the gas?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64. 在日常生活中，我们不得不处理各种问题。We have to deal with all kinds of problems in our daily life.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65. 你要么呆在家里要么去上学。You either stay at home or go to school.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66. 如果你想出去，咱们去散步吧！Let’s go for a walk if you feel like going 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67. 我们老师请我们填表。Our teacher asked us to fill in the form.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68. 他有时带给我一些书。He brings me some books from time to time.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69. 我想要和同学们和睦相处。I would like to get along well with my classmates.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70. 赶快，否则我们会上学迟到。Hurry up, or we will be late for school.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71. 为了他能拍一些好照片，我借给他相机。I lend him a camera in order that he can take some good photos.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72. 我们最好别在公共场合大声聊天。We had better stop talking loudly in public.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73. 我刚才听见她唱歌了。I heard her sing just now.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74. 如果这场雨一直下着，会对我们生活不利。If this rain keeps up, it will be bad for our life.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75. 她太小而不能照顾她自己。She is too young to look after herself.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76. 我不再介意告诉我坏消息。I no longer mind telling me bad news.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77. 从那以后，我不再给他看我的照片了。From then on, I didn’t show my pictures to him any more.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五、学校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78. 我为我们的学校自豪。I am proud of our school.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79. 我们的老师总是对我们很严格。Our teachers are always strict with us.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80. 每天乘公交车上学花费我一个小时。It takes me an hour to go to school by bus 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81. 我们的老师使我们继续学习。Our teachers make us carry on with study.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82. 开展这次测试要花费我们一个小时。It will take us an hour to carry out this test.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83. 为什么不提出一些赶上别人的好建议呢？Why not come up with some good advice to come up with others?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84. 即使天气很差，我们也必须尽力准时到学校。We have to try our best to get to school on time even though the weather is terrible.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85. 我们的老师经常告诉我们永远爱我们的祖国。Our teacher often tells us to love our country for ever.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86. 从早到晚我们都忙于学习。We are busy studying from morning to evening.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87. 请你把这些试卷分发给学生好吗？Could you please give out these papers to the students?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88. 在你交试卷前，你最好检查一下。You had better go over the paper before you hand in the paper.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89. 翻阅你们的作业花了我许多时间。It took me a lot of time to go through your homework.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90. 我惊讶地问他为什么讨厌学习。I asked him in surprise why he hated studying.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91. 最终，他和我都及时到了学校。In the end, both he and I arrived at school in time.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92. 我们班由40个学生组成。Our class is made up of 40 students.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93. 每天走着上学花我20分钟。It takes me twenty minutes to go to school on foot 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六、个人兴趣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94. 我喜欢课后打篮球。I  like playing basketball after class.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95. 他乐于周游全世界。He enjoys traveling all over the world.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96. 除了滑冰外，她还讨厌游泳。She hates swimming as well as skating.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97. 我哥哥也喜欢跑步。My brother likes running as well.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98. 我姐姐和我一样擅长唱歌。My sister is as good at singing as I.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99. 我既喜欢打网球又喜欢踢足球。I enjoy playing both tennis and football.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100. 你愿意在晚上还是在白天工作？Would you like to work by night or by day?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101. 我喜欢用水装满这个瓶子。I like filling the bottle with water.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七、饮食与健康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102. 我们的健康与我们的饮食习惯相关联。Our health connects with our eating habits.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103. 好的健康取决于好的食物、锻炼和足够的睡眠。Good health depends on good food, exercise and enough sleep.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104. 他很累以至于在课上睡着了。He was so tired that he fell asleep in class.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105. 他一到那儿就病倒了。He fell ill as soon as he got there.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106. 换句话说，健康就是一切。In other words, health is everything.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107. 吸烟对健康一点儿好处都没有。Smoking isn’t good for health at all.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108. 他吃了很多垃圾食品以至于长胖了。He ate so much junk food that he put on weight.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八、体育与健康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109. 首先，我们应该每天坚持做锻炼。Above all, we should keep doing sports 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110. 运动是很有趣的以至于几百万人喜欢它。The sport is so interesting that millions of people like it.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111. 请你一个一个的递给我球好吗？Could you please pass me the balls one after another?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九、语言学习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112. 我每天花许多时间学习数学。I spend a lot of time in studying math 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113. 他坚持努力学习，结果他取得了很大进步。He keeps studying hard, as a result, he has made great progress.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114. 我看见他讲英语仿佛他是一个美国人。I see him speak English as if he is an American.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115. 只要你坚持努力学习，你会取得很大进步的。As long as you keep studying English hard, you will make great progress.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116．我会像往常一样继续努力学习的。I will go on studying hard as usual.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117. 只要你继续努力学习，你会赶上别人的。As long as you keep on studying hard, you will catch up with others.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118. 我们老师叫我们把这些句子翻译成英语。Our teacher told us to change these sentences into English.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119. 我们仅有很少的时间了，以至于我们不得不日夜学习。We have only so little time that we have to study day and night.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120. 即使我们很累，我们也必须坚持努力学习。We have to keep studying hard even if we are tired.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121. 自从我来这所学校以来，我就坚持努力学习。I have kept studying ever since I came to this school.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122. 你们最好面对面地练习讲英语。You had better practice speaking English face to face.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123. 首先，我们应该尽我们最大的努力去记住尽可能多的单词。First of all, we should do our best to remember words as much as possible.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124. 从今以后我会在英语上花大量时间的。I will spend a lot of time on English from now on.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125. 从那以后我不再害怕黑暗了。I wasnot afraid of the dark any more from then on.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126. 你最好把它取下来。You had better get it down.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127. 我们从周一到周五上课。We have classes from Monday to Friday.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128.我的老师经常花大量时间帮我英语。 My teacher often spends a lot of time helping me with my English.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129. 实际上，我告诉过他怎样给别人发电子邮件。In fact, I told him how to send emails to others.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130.为了使我的梦想实现，我不得不坚持努力学习。In order to make my dream come true, I have to keep studying hard.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131. 我期待取得好成绩。I look forward to getting good grades.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132. 我经常花许多时间在词典查单词。I often spend lots of time in looking up words in the dictionary.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133. 是该下定决心努力学习的时候了。It’s time to make up our mind to study hard.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134. 多或少就一个小时的练习。It’s an hour’s practice, more or less.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135. 今晚直到我完成作业才上床睡觉。I will not go to bed until I finish doing my homework tonight.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136. 你为什么不按时交作业？Why don’t you hand in your homework on time?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137. 我过去通过收音机学习英语。I used to study English on the radio.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138. 请你再说一遍好吗？Would you please say it once again?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139. 再听一遍怎么样？How about listening once more?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140. 我们应该为考试做好准备。 We ought to get ready for the test.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141.我们老师叫我们上课要注意黑板。Our teacher told us to pay attention to the blackboard in class.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142. 我很高兴你能指出我的错误。I am glad that you can point out my mistake.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143. 老师叫我们记下重要的东西。The teacher told us to put down something important.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144. 到目前为止，我已坚持学习英语10年了。I have kept studying English for ten years so far.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145. 只要我们坚持讲英语，我们会讲好英语的。So long as we keep speaking English, we will speak English well.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146. 这数学题很难，几乎没有学生能做出来。The math problem was so hard that few students could work it 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147．你学习越努力，你就会学得越好。The harder you study, the better you will learn.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148．前几天，我忙于准备考试了。The other day, I was busy getting ready for the test.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149．为什么不考虑请老师帮助呢？Why not think about asking the teacher for help?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150．我通常一醒来就开始学习。I usually start to study as soon as I wake up.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151．老师请我们翻过来浏览下一页。The teacher asked us to turn over and look through the next page.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十、节假日活动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152. 我一到学校就忙于学习。I am busy studying as soon as I arrive at the school.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153. 直到你登记了才可以住旅馆。Don’t stay in the hotel until you check in.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154. 直到你结账了才能离开。You will not leave until you check 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155. 春节期间全家人都乐于聚在一起。The family enjoy getting together during the Spring Festival.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156. 为了阻止人们陷入危险，我们最好排队上车。In order to stop people from  being in danger, we had better get on the bus in order.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eastAsia" w:ascii="微软雅黑" w:hAnsi="微软雅黑" w:eastAsia="微软雅黑" w:cs="微软雅黑"/>
          <w:b/>
          <w:bCs/>
          <w:color w:val="FFFFFF"/>
          <w:spacing w:val="23"/>
          <w:sz w:val="24"/>
          <w:szCs w:val="24"/>
          <w:bdr w:val="none" w:color="auto" w:sz="0" w:space="0"/>
          <w:shd w:val="clear" w:fill="05C8AF"/>
        </w:rPr>
        <w:t>十一、其它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157．我认为鲸不是一种鱼。I don’t think that a whale is a kind of fish.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158．依据事实，我认为你是不对的。According to the fact, I don’t think that you are right.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159. 你能同意那样做我很高兴。I am glad that you can agree to do that.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160. 我想我们最好同意他的看法。I think we had better agree with them.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161. 这台电脑占据了太多空间。This computer takes up too much space.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162. 英国人喜欢谈论天气。 English people like talking about the weather.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163. 我们乐于谈及过去的时光。We enjoy talking of old times.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164. 我后天想要呆在家里。I would like to stay at home the day after tomorrow.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165. 前天，直到我做完了我的工作才回家的。 I didn’t go home until I finished doing my work the day before yesterday.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166. 我以前考虑要当一名工程师。I used to think of becoming an engineer.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167. 建这座桥花了几千人几年时间。           It took thousands of people a few years to build the bridge.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168. 扔掉这些箱子是很浪费的。It’s wasteful to throw away these boxes.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169. 天太黑，什么也看不见。It’s too dark to see anything.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170. 我试穿一下这件外套你介意吗？Would you mind my trying on this coat?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171. 尝试这个主意怎么样？How about trying out this idea?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172. 请你把收音机调低一点好吗？Will you please turn down the radio?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173. 没关系！That’s all right.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174. 我一到伦敦就给你打电话。I will call you up as soon as I arrive in London.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175. 这本书过去属于我的。This book used to belong to 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176. 我上学迟到了因为公共汽车坏了。I was late for school because the bus broke down.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177. 我看见他闯入了。I saw him break in.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178. 昨晚发生了一场火灾。A fire broke out last night.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179. 到目前为止他已经培养了几百个孩子了。She has brought up hundreds of children so far.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180. 他已建立起一个足球队。He has built up a football team.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181. 我偶然听见她唱歌了。 I heard her sing by accident.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182. 顺便说一下，我介意抽烟。By the way, I mind smoking.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183. 我想召集所有学生开个会。I would like to call in all the students to have a meeting.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184. 我看见一些树叶落下来了。I saw some leaves come down.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185. 我的新书已出版了。My new book has come 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186. 你的帐单共计40美元。Your bill comes to forty dollars.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187. 太阳还没有升起来。The sun hasn’t come up yet.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188. 我总是把睡觉与死亡比较。I always compare sleep to death.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189. 我妈妈喜欢把我跟别人比较。My mother likes comparing me with others.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190. 我的梦想不再遥远了。My dream isn’t far away any more.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191. 请你帮我查一下下趟列车何时出发好吗？Would you please help me find out when the next train starts?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192. 你有两个选择：一是回去，另一个是逃走。You have two choices, one is to get back, the other is to get away.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193. 靠近老虎是很危险的。It’s very dangerous to get close to the tiger.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194. 他们一到田野就开始收割水稻。They began to get in rice as soon as they got in the field.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195. 下车后你最好别脱外套。You had better not get off your coat after you get off the bus.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196. 咱们尽快上车吧。Let’s get on the bus as soon as possible.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197. 我通过电话告诉你我通过了测试。I got through the phone to tell you that I got through the test.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198. 我每天尽力按时起床。I do my best to get up on time 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199. 我过去常把一些旧书捐给了希望学校。I used to give away some old books to the hope school.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200. 我会尽快把书还给图书馆。I will give back the book to the library as soon as possible.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201. 她宁死不屈。She would rather die than give in.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202. 别放弃你的希望。 Don’t give up your hope.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203. 干吧！别担心它。Go ahead! Don’t worry about it.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204. 别走开！Don’t go away!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205. 时间过的真快！Time goes by quickly.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206. 继续做运动吧。 Go on doing sports.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207. 继续你的学业。Go on with your school work.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208. 会议在继续。The meeting is going on.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209. 你出去时，请把灯灭了。Please make the light go out when you go 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210. 你必须按时上交练习册，并且及时分发下去。You must hand in the exercise books on time and hand them out in time.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211. 请稍等一下！Please hang on a minute!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212. 别挂断电话！我想告诉你重要的事情。Don’t hang up! I would like to tell you something important.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213. 他经常得感冒。He often has a cold.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214. 我以前听说过他。I used to hear of him.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215. 请随便吃些鱼。 Please help yourself to some fish.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216. 他经常帮我解决困难。He often helps me 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217. 她请我稍等。She asks me to hold on.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218. 我很害怕以至于我屏住呼吸。I was so afraid that I held my breath.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219. 建鸟巢花了几百人三年时间。It took hundreds of people three years to build the bird nest.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220. 长城总计6700公里长。The Great Wall is 6700 kilometers long in all.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221. 你最好别站在我前面。 You had better not stand in front of 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222. 刚才我听见有人敲门。 I heard someone knock at the door just now.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223. 条条大路通罗马。  All roads lead to Rome.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224. 打开窗户让新鲜空气进来。Open the window to let fresh air in.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225. 他把水放了。  He let out the water.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226. 我们过去以蔬菜和米饭为主食。 We used to live on vegetables and rice.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227. 我们有必要展望未来。 It’s necessary for us to look ahead.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228. 他根本看不起别人。 He doesn’t look down upon others at all.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229. 我们忙于调查此事。 We are busy looking into the matter.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230. 我刚才看见他在找东西。I saw him looking for something just now.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231. 我们穿过森林时当心蛇。Look out for the snake when we go through the forest.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232. 我讨厌女人在公共场合化妆。 I hate seeing women make up in public.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233. 该我值日了。 It’s time for me to be on duty.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234. 他的照片在全世界展览。 His photos are on show all over the world.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235. 从前，人们以捕鱼为生。 Once upon a time, people live on fishing.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236. 他很激动，上气不接下气地告诉我这个好消息。He was so excited that he told me the good news out of breath.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237. 他太懒，结果他失业了。  She is so lazy that she is out of work.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238. 我看到他经过了。I saw him pass by.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239. 我会尽快还你钱的。 I will pay back your money as soon as possible.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240. 我帮她付了书钱。  I helped her to pay for the book.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241. 你为什么不挑出你的书呢？ Why don’t you pick out your book?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242. 我开车接他时，我见到一个箱子。 I picked up a box when I picked him up.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243. 他指向门向我示意上面的一幅画。He pointed to the door to show me a picture on it.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244. 防御火灾爆发是很重要的。It’s very important to prevent fire from breaking 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245. 我们最好为未来储存一些钱。 We had better put away some money for the future.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246. 你最好别推迟做作业。  You had better not put off doing homework.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247. 你最好穿上你的外套。 You had better put on your coat.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248. 请你把这幅画贴在墙上好吗？ Could you please put up this picture on the wall?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249. 我喜欢上学而不愿呆在家里。 I like going to school rather than stay at home.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250. 每人提到昨天的事。   No one referred to yesterday’s thing.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251. 我愿意把你当成我的朋友。  I would like to regard you as my friend.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252. 为什么不立刻请你老师帮忙呢？ Why not ask your teacher for help right away?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253. 你最好马上给他回电话。  You had better ring him back right now.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254. 我一到美国就给你打电话。  I will ring you up as soon as I arrive in America.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255. 你要么逃跑要么投降。   You either run away or give in.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256. 他准备花光他的钱为他家买一栋房子。He gets ready to run out of his money to buy a house for his family.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257. 我很高兴我能挽救你的生命。  I am glad that I can save your life.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258. 我想要为你送行。 I would like to see you off.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259. 你必须尽快卖光所有的票。  You have to sell out all the tickets as soon as possible.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260. 你为什么不立刻派人请医生呢？  Why don’t you send for a doctor right now?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261. 太阳既发光又发热。     The sun sends out both light and heat.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262. 美国过去发射过许多宇宙飞船。America used to send up many spaceships.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263. 是该分出好坏的时候了。  It’s time to separate the good from the bad.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264. 该释放他们的时间了。    It’s time to set them free.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265. 直到我看见他们启程才回来。I didn’t come back until I saw them set off.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266. 我们打算早上出发。  We are going to set out in the morning.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267. 他们肩并肩地走进了教室。 They went into the classroom side by side.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268. 我会随身带些钱以便买些吃的。I will bring some money with me so as to buy something to eat.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269. 就我所知，他不但是老师还是作家。So far as I know, he is not only a teacher but also a writer.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270. 我们的梦想迟早会实现的。  Our dream will come true sooner or later.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271. 我的车有点毛病，因此我不能加速。There is something wrong with my car, so I can’t speed up.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272. US代表美国。   US stands for the United States.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273. 别说话了，该上课了。  Stop talking, it’s time for class.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274. 咱们停下来休息一下。  Let’s stop to have a rest.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275. 北京有许多名胜古迹，比如长城、颐和园等等。There are a lot of places of interest in Beijing, such as the Great Wall, the Summer Palace and so on.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276. 请你把它拿走好吗？     Would you please take it away?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277. 别紧张，我会帮你学英语的。  Take it easy! I will help you with English.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278. 屋里很冷，你最好别脱下外套。It’s very cold in the room, you had better not take off your coat.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279. 我们可以从容地为考试做准备。  We can take our time to get ready for the test.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280. 他取出了一些照片。   He took out some photos.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281. 昨天发生了一起交通事故。   A traffic accident took place yesterday.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282. 我取代了他。I took  place of him.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283. 每天玩电脑游戏占用许多时间。   Playing computer games takes up a lot of time every day.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284. 我经常一出去就关上灯。   I often turn off the light as soon as I go 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285. 刚才我阻止他把灯打开。 I stopped him from turning on lights just now.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286. 他不仅到得晚还把电视开得很大。He not only turned up late but also turned up TV very loudly.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287. 我看见她在教室里走来走去。 I saw her walk up and down in the classroom.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288. 我过去害怕黑暗。   I used to be afraid of the dark.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289. 我习惯于晚饭后去散步。   I am used to going for a walk after supper.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290. 我很抱歉让你等了这么长时间。I am sorry to keep you waiting for me so long time.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291. 这道数学题太难，我做不出来。   This math problem is too difficult for me to work out.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292. 我一点都不担心我的英语。    I don’t worry about my English at all.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293. 你最好记下地址。   You had better write down the address.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294. 我会尽可能经常给你写信。   I will write to you as often as possible.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295. 总之，忘记不高兴的事，继续努力学习。In a word, forget the unhappy thing and keep on working hard at your lessons.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296. 我相信如果你努力，一定会成功的。I'm sure you can be successful if you try your best.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297. 你读的书越多，你获得的知识就越多。The more books you read, the more knowledge you will get.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298. 很高兴收到你的来信。Nice to hear from you.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299. 只要你用心，没有什么是不可能的。Nothing is impossible if you put your heart into it.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pacing w:val="23"/>
          <w:sz w:val="24"/>
          <w:szCs w:val="24"/>
          <w:bdr w:val="none" w:color="auto" w:sz="0" w:space="0"/>
        </w:rPr>
        <w:t>300. 我期待你的好消息。 I’m looking forward to your good news.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highlight w:val="darkRed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kR0XoM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b/>
                        <w:bCs/>
                        <w:color w:val="FFFFFF" w:themeColor="background1"/>
                        <w:sz w:val="24"/>
                        <w:szCs w:val="24"/>
                        <w:highlight w:val="darkRed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89520" cy="10735310"/>
          <wp:effectExtent l="0" t="0" r="11430" b="8890"/>
          <wp:wrapNone/>
          <wp:docPr id="4" name="WordPictureWatermark208121" descr="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208121" descr="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10735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0769A"/>
    <w:rsid w:val="08F76CCA"/>
    <w:rsid w:val="0A0F3ECE"/>
    <w:rsid w:val="23C0769A"/>
    <w:rsid w:val="2BD01DB5"/>
    <w:rsid w:val="30DD2360"/>
    <w:rsid w:val="56811CA8"/>
    <w:rsid w:val="571772F5"/>
    <w:rsid w:val="65526676"/>
    <w:rsid w:val="6CB2362F"/>
    <w:rsid w:val="70500238"/>
    <w:rsid w:val="72D8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Administrator\Desktop\1aec4b07-f89b-45c2-b267-91e38201da9f\&#23567;&#28165;&#26032;&#33457;&#32441;&#36793;&#26694;&#20449;&#32440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小清新花纹边框信纸.docx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2021-04-16T02:32:00Z</dcterms:created>
  <dc:creator>229。</dc:creator>
  <cp:lastModifiedBy>229。</cp:lastModifiedBy>
  <dcterms:modified xsi:type="dcterms:W3CDTF">2021-04-16T03:17:38Z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  <property fmtid="{D5CDD505-2E9C-101B-9397-08002B2CF9AE}" pid="3" name="KSOTemplateUUID">
    <vt:lpwstr>v1.0_mb_QJ8j5wIv5HgNkq6IblnovQ==</vt:lpwstr>
  </property>
</Properties>
</file>